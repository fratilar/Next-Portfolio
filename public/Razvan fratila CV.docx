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637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FF0561" w14:paraId="7154EC03" w14:textId="77777777" w:rsidTr="008C00BC">
        <w:trPr>
          <w:trHeight w:val="4410"/>
        </w:trPr>
        <w:tc>
          <w:tcPr>
            <w:tcW w:w="3600" w:type="dxa"/>
            <w:vAlign w:val="bottom"/>
          </w:tcPr>
          <w:p w14:paraId="41AC78FF" w14:textId="77777777" w:rsidR="00FF0561" w:rsidRDefault="00FF0561" w:rsidP="008C00BC">
            <w:pPr>
              <w:tabs>
                <w:tab w:val="left" w:pos="990"/>
              </w:tabs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03F93E" wp14:editId="6C1BDF56">
                      <wp:extent cx="2122805" cy="2019935"/>
                      <wp:effectExtent l="19050" t="19050" r="29845" b="3746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01993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BC4DDDC" id="Oval 2" o:spid="_x0000_s1026" alt="Title: Professional Headshot of Man" style="width:167.15pt;height:15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8P3hwYWNrZXQgZW5kPSd3Jz8+/9sA&#10;QwADAgIDAgIDAwMDBAMDBAUIBQUEBAUKBwcGCAwKDAwLCgsLDQ4SEA0OEQ4LCxAWEBETFBUVFQwP&#10;FxgWFBgSFBUU/9sAQwEDBAQFBAUJBQUJFA0LDRQUFBQUFBQUFBQUFBQUFBQUFBQUFBQUFBQUFBQU&#10;FBQUFBQUFBQUFBQUFBQUFBQUFBQU/8AAEQgD/wR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" strokecolor="#a5b592 [3204]" strokeweight="5pt">
                      <v:fill r:id="rId10" o:title="" recolor="t" rotate="t" type="frame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A9B87FE" w14:textId="77777777" w:rsidR="00EB2EC8" w:rsidRDefault="00EB2EC8" w:rsidP="008C00BC">
            <w:pPr>
              <w:tabs>
                <w:tab w:val="left" w:pos="990"/>
              </w:tabs>
              <w:spacing w:line="240" w:lineRule="auto"/>
            </w:pPr>
          </w:p>
          <w:p w14:paraId="4F4A262C" w14:textId="77777777" w:rsidR="00EB2EC8" w:rsidRDefault="00EB2EC8" w:rsidP="008C00BC">
            <w:pPr>
              <w:tabs>
                <w:tab w:val="left" w:pos="990"/>
              </w:tabs>
              <w:spacing w:line="240" w:lineRule="auto"/>
            </w:pPr>
          </w:p>
          <w:p w14:paraId="10AAAAA7" w14:textId="6BBD1136" w:rsidR="00EB2EC8" w:rsidRDefault="00EB2EC8" w:rsidP="008C00BC">
            <w:pPr>
              <w:tabs>
                <w:tab w:val="left" w:pos="990"/>
              </w:tabs>
              <w:spacing w:line="240" w:lineRule="auto"/>
            </w:pPr>
          </w:p>
        </w:tc>
        <w:tc>
          <w:tcPr>
            <w:tcW w:w="6470" w:type="dxa"/>
            <w:vAlign w:val="bottom"/>
          </w:tcPr>
          <w:p w14:paraId="5290CBF7" w14:textId="77777777" w:rsidR="0010768C" w:rsidRDefault="00FF0561" w:rsidP="008C00BC">
            <w:pPr>
              <w:pStyle w:val="Title"/>
              <w:spacing w:line="240" w:lineRule="auto"/>
            </w:pPr>
            <w:r>
              <w:t xml:space="preserve">Razvan </w:t>
            </w:r>
          </w:p>
          <w:p w14:paraId="7E617E3D" w14:textId="3458ED35" w:rsidR="00FF0561" w:rsidRDefault="00FF0561" w:rsidP="008C00BC">
            <w:pPr>
              <w:pStyle w:val="Title"/>
              <w:spacing w:line="240" w:lineRule="auto"/>
            </w:pPr>
            <w:r>
              <w:t>fratila</w:t>
            </w:r>
          </w:p>
          <w:p w14:paraId="77C732E4" w14:textId="77777777" w:rsidR="00FF0561" w:rsidRPr="00B579BE" w:rsidRDefault="00FF0561" w:rsidP="008C00BC">
            <w:pPr>
              <w:pStyle w:val="Subtitle"/>
              <w:rPr>
                <w:spacing w:val="5"/>
              </w:rPr>
            </w:pPr>
            <w:r w:rsidRPr="00CF475A">
              <w:rPr>
                <w:spacing w:val="98"/>
                <w:fitText w:val="2161" w:id="-1703694848"/>
              </w:rPr>
              <w:t>FREELANCE</w:t>
            </w:r>
            <w:r w:rsidRPr="00CF475A">
              <w:rPr>
                <w:spacing w:val="7"/>
                <w:fitText w:val="2161" w:id="-1703694848"/>
              </w:rPr>
              <w:t>R</w:t>
            </w:r>
          </w:p>
          <w:p w14:paraId="7D34E57D" w14:textId="00CB5C2B" w:rsidR="00B579BE" w:rsidRPr="00B579BE" w:rsidRDefault="00B579BE" w:rsidP="008C00BC">
            <w:pPr>
              <w:spacing w:line="240" w:lineRule="auto"/>
              <w:rPr>
                <w:sz w:val="22"/>
                <w:szCs w:val="22"/>
              </w:rPr>
            </w:pPr>
            <w:r w:rsidRPr="00B579BE">
              <w:rPr>
                <w:color w:val="808080" w:themeColor="background1" w:themeShade="80"/>
                <w:sz w:val="22"/>
                <w:szCs w:val="22"/>
              </w:rPr>
              <w:t>Sibiu, 35 ani, Masculin</w:t>
            </w:r>
          </w:p>
        </w:tc>
      </w:tr>
      <w:tr w:rsidR="00FF0561" w14:paraId="2AD672EF" w14:textId="77777777" w:rsidTr="008C00BC">
        <w:tc>
          <w:tcPr>
            <w:tcW w:w="3600" w:type="dxa"/>
          </w:tcPr>
          <w:sdt>
            <w:sdtPr>
              <w:id w:val="-1711873194"/>
              <w:placeholder>
                <w:docPart w:val="BCA8826604354FAEAEA4B32EE91BB562"/>
              </w:placeholder>
              <w:temporary/>
              <w:showingPlcHdr/>
              <w15:appearance w15:val="hidden"/>
            </w:sdtPr>
            <w:sdtEndPr/>
            <w:sdtContent>
              <w:p w14:paraId="61EF15D1" w14:textId="77777777" w:rsidR="00FF0561" w:rsidRDefault="00FF0561" w:rsidP="008C00BC">
                <w:pPr>
                  <w:pStyle w:val="Heading3"/>
                  <w:spacing w:line="240" w:lineRule="auto"/>
                </w:pPr>
                <w:r w:rsidRPr="00EB2EC8">
                  <w:rPr>
                    <w:sz w:val="24"/>
                  </w:rPr>
                  <w:t>Profile</w:t>
                </w:r>
              </w:p>
            </w:sdtContent>
          </w:sdt>
          <w:p w14:paraId="178D7C35" w14:textId="457D8AC8" w:rsidR="00FF0561" w:rsidRDefault="00FF0561" w:rsidP="008C00BC">
            <w:pPr>
              <w:spacing w:line="240" w:lineRule="auto"/>
            </w:pPr>
            <w:r w:rsidRPr="00FF0561">
              <w:rPr>
                <w:rFonts w:ascii="LiberationSans" w:hAnsi="LiberationSans" w:cs="LiberationSans"/>
                <w:color w:val="1E2022"/>
                <w:sz w:val="17"/>
                <w:szCs w:val="17"/>
              </w:rPr>
              <w:t xml:space="preserve"> </w:t>
            </w:r>
            <w:r w:rsidRPr="00EB2EC8">
              <w:rPr>
                <w:rFonts w:ascii="Segoe UI Emoji" w:hAnsi="Segoe UI Emoji" w:cs="Segoe UI Emoji"/>
              </w:rPr>
              <w:t>👋</w:t>
            </w:r>
            <w:r w:rsidRPr="00EB2EC8">
              <w:t xml:space="preserve"> Hi, I am a web developer with an attention to detail and quality work. I am currently working as a </w:t>
            </w:r>
            <w:r w:rsidR="00950B7F" w:rsidRPr="00EB2EC8">
              <w:t>full-time</w:t>
            </w:r>
            <w:r w:rsidRPr="00EB2EC8">
              <w:t xml:space="preserve"> freelancer. My main goal is </w:t>
            </w:r>
            <w:r w:rsidRPr="00FF0561">
              <w:t xml:space="preserve">that the client to be 100% satisfied at the end of the </w:t>
            </w:r>
            <w:r w:rsidR="00950B7F" w:rsidRPr="00FF0561">
              <w:t>collaboration</w:t>
            </w:r>
            <w:r w:rsidRPr="00FF0561">
              <w:t>.</w:t>
            </w:r>
          </w:p>
          <w:p w14:paraId="0DBBC325" w14:textId="77777777" w:rsidR="004B74B5" w:rsidRPr="00FF0561" w:rsidRDefault="004B74B5" w:rsidP="008C00BC">
            <w:pPr>
              <w:spacing w:line="240" w:lineRule="auto"/>
            </w:pPr>
          </w:p>
          <w:p w14:paraId="46CA88B6" w14:textId="054C193E" w:rsidR="00FF0561" w:rsidRP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✔</w:t>
            </w:r>
            <w:r w:rsidRPr="00FF0561">
              <w:t xml:space="preserve"> I don't have experience working in this field but I am serious, </w:t>
            </w:r>
            <w:r w:rsidRPr="00EB2EC8">
              <w:t>c</w:t>
            </w:r>
            <w:r w:rsidRPr="00FF0561">
              <w:t>onscientious, meticulous, communicative and I am confident enough</w:t>
            </w:r>
            <w:r w:rsidR="00EB2EC8">
              <w:t xml:space="preserve"> </w:t>
            </w:r>
            <w:r w:rsidRPr="00FF0561">
              <w:t>with my skills that I can finish all my tasks.</w:t>
            </w:r>
          </w:p>
          <w:p w14:paraId="00B1B4D8" w14:textId="0B3BE791" w:rsidR="00FF0561" w:rsidRP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✔</w:t>
            </w:r>
            <w:r w:rsidRPr="00FF0561">
              <w:t xml:space="preserve"> Until now I have done projects using HTML5, CSS3, </w:t>
            </w:r>
            <w:r w:rsidR="00950B7F" w:rsidRPr="00FF0561">
              <w:t>JavaScript</w:t>
            </w:r>
            <w:r w:rsidRPr="00FF0561">
              <w:t>, Bootstrap, Tailwind CSS, React,</w:t>
            </w:r>
            <w:r w:rsidR="00B93598">
              <w:t xml:space="preserve"> Next.js,</w:t>
            </w:r>
            <w:r w:rsidRPr="00FF0561">
              <w:t xml:space="preserve"> Redux, Firebase, Stripe Payments,</w:t>
            </w:r>
            <w:r w:rsidR="00B93598">
              <w:t xml:space="preserve"> </w:t>
            </w:r>
            <w:r w:rsidRPr="00FF0561">
              <w:t>WordPress.</w:t>
            </w:r>
          </w:p>
          <w:p w14:paraId="47FC5BA4" w14:textId="7FEBFECD" w:rsid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✔</w:t>
            </w:r>
            <w:r w:rsidRPr="00FF0561">
              <w:t xml:space="preserve"> Check my website to see more</w:t>
            </w:r>
            <w:r w:rsidRPr="00EB2EC8">
              <w:t>.</w:t>
            </w:r>
          </w:p>
          <w:p w14:paraId="1B9AFEFA" w14:textId="77777777" w:rsidR="004B74B5" w:rsidRPr="00FF0561" w:rsidRDefault="004B74B5" w:rsidP="008C00BC">
            <w:pPr>
              <w:spacing w:line="240" w:lineRule="auto"/>
            </w:pPr>
          </w:p>
          <w:p w14:paraId="343E7990" w14:textId="77777777" w:rsidR="00FF0561" w:rsidRP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👍</w:t>
            </w:r>
            <w:r w:rsidRPr="00FF0561">
              <w:t xml:space="preserve"> I look forward to working with you!</w:t>
            </w:r>
          </w:p>
          <w:p w14:paraId="1D2F5EAD" w14:textId="773A07AD" w:rsidR="00FF0561" w:rsidRDefault="00FF0561" w:rsidP="008C00BC">
            <w:pPr>
              <w:spacing w:line="240" w:lineRule="auto"/>
            </w:pPr>
            <w:r w:rsidRPr="00FF0561">
              <w:rPr>
                <w:rFonts w:ascii="Segoe UI Emoji" w:hAnsi="Segoe UI Emoji" w:cs="Segoe UI Emoji"/>
              </w:rPr>
              <w:t>✍</w:t>
            </w:r>
            <w:r w:rsidRPr="00FF0561">
              <w:t>️ Feel free to contact me.</w:t>
            </w:r>
          </w:p>
          <w:p w14:paraId="0845829E" w14:textId="10EF0C73" w:rsidR="004B74B5" w:rsidRDefault="004B74B5" w:rsidP="008C00BC">
            <w:pPr>
              <w:spacing w:line="240" w:lineRule="auto"/>
            </w:pPr>
          </w:p>
          <w:p w14:paraId="3DBD46AF" w14:textId="201BAA92" w:rsidR="00C808A9" w:rsidRDefault="00C808A9" w:rsidP="008C00BC">
            <w:pPr>
              <w:spacing w:line="240" w:lineRule="auto"/>
            </w:pPr>
          </w:p>
          <w:p w14:paraId="606B5A42" w14:textId="77777777" w:rsidR="008C00BC" w:rsidRDefault="008C00BC" w:rsidP="008C00BC">
            <w:pPr>
              <w:spacing w:line="240" w:lineRule="auto"/>
            </w:pPr>
          </w:p>
          <w:p w14:paraId="33BB6494" w14:textId="77777777" w:rsidR="00C808A9" w:rsidRPr="00B93598" w:rsidRDefault="00C808A9" w:rsidP="008C00BC">
            <w:pPr>
              <w:spacing w:line="240" w:lineRule="auto"/>
            </w:pPr>
          </w:p>
          <w:sdt>
            <w:sdtPr>
              <w:id w:val="-1954003311"/>
              <w:placeholder>
                <w:docPart w:val="53C968985CF243B2B702C5C38D917F00"/>
              </w:placeholder>
              <w:temporary/>
              <w:showingPlcHdr/>
              <w15:appearance w15:val="hidden"/>
            </w:sdtPr>
            <w:sdtEndPr/>
            <w:sdtContent>
              <w:p w14:paraId="3D4FCC9E" w14:textId="77777777" w:rsidR="00FF0561" w:rsidRPr="00CB0055" w:rsidRDefault="00FF0561" w:rsidP="008C00BC">
                <w:pPr>
                  <w:pStyle w:val="Heading3"/>
                  <w:spacing w:line="240" w:lineRule="auto"/>
                </w:pPr>
                <w:r w:rsidRPr="00EB2EC8">
                  <w:rPr>
                    <w:sz w:val="24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EFD8416A85934289B8EA5131734A4915"/>
              </w:placeholder>
              <w:temporary/>
              <w:showingPlcHdr/>
              <w15:appearance w15:val="hidden"/>
            </w:sdtPr>
            <w:sdtEndPr/>
            <w:sdtContent>
              <w:p w14:paraId="3969A4F6" w14:textId="77777777" w:rsidR="00FF0561" w:rsidRPr="00EB2EC8" w:rsidRDefault="00FF0561" w:rsidP="008C00BC">
                <w:pPr>
                  <w:spacing w:line="240" w:lineRule="auto"/>
                </w:pPr>
                <w:r w:rsidRPr="00EB2EC8">
                  <w:t>PHONE:</w:t>
                </w:r>
              </w:p>
            </w:sdtContent>
          </w:sdt>
          <w:p w14:paraId="493D5B26" w14:textId="5484E67A" w:rsidR="00142B34" w:rsidRPr="0010768C" w:rsidRDefault="00FF0561" w:rsidP="008C00BC">
            <w:pPr>
              <w:pStyle w:val="Title"/>
              <w:rPr>
                <w:color w:val="F3A447" w:themeColor="accent2"/>
                <w:sz w:val="40"/>
                <w:szCs w:val="40"/>
              </w:rPr>
            </w:pPr>
            <w:r w:rsidRPr="0010768C">
              <w:rPr>
                <w:color w:val="F3A447" w:themeColor="accent2"/>
                <w:sz w:val="40"/>
                <w:szCs w:val="40"/>
              </w:rPr>
              <w:t>0740/275534</w:t>
            </w:r>
          </w:p>
          <w:sdt>
            <w:sdtPr>
              <w:id w:val="67859272"/>
              <w:placeholder>
                <w:docPart w:val="9BFB66EC6C6B4F60B63334BE40413E18"/>
              </w:placeholder>
              <w:temporary/>
              <w:showingPlcHdr/>
              <w15:appearance w15:val="hidden"/>
            </w:sdtPr>
            <w:sdtEndPr/>
            <w:sdtContent>
              <w:p w14:paraId="2FE74875" w14:textId="77777777" w:rsidR="00FF0561" w:rsidRPr="00EB2EC8" w:rsidRDefault="00FF0561" w:rsidP="008C00BC">
                <w:pPr>
                  <w:spacing w:line="240" w:lineRule="auto"/>
                </w:pPr>
                <w:r w:rsidRPr="00EB2EC8">
                  <w:t>WEBSITE:</w:t>
                </w:r>
              </w:p>
            </w:sdtContent>
          </w:sdt>
          <w:p w14:paraId="09AEE354" w14:textId="30F0E5BB" w:rsidR="00FF0561" w:rsidRPr="00EB2EC8" w:rsidRDefault="00441167" w:rsidP="008C00BC">
            <w:pPr>
              <w:spacing w:line="240" w:lineRule="auto"/>
            </w:pPr>
            <w:hyperlink r:id="rId11" w:history="1">
              <w:r w:rsidR="00FF0561" w:rsidRPr="00142B34">
                <w:rPr>
                  <w:rStyle w:val="Hyperlink"/>
                </w:rPr>
                <w:t>https://razvanfratila.ro</w:t>
              </w:r>
            </w:hyperlink>
          </w:p>
          <w:sdt>
            <w:sdtPr>
              <w:id w:val="-240260293"/>
              <w:placeholder>
                <w:docPart w:val="BBDB1509D39F4A1BB396E180F3F9C89C"/>
              </w:placeholder>
              <w:temporary/>
              <w:showingPlcHdr/>
              <w15:appearance w15:val="hidden"/>
            </w:sdtPr>
            <w:sdtEndPr/>
            <w:sdtContent>
              <w:p w14:paraId="1553CCC2" w14:textId="77777777" w:rsidR="00FF0561" w:rsidRPr="00EB2EC8" w:rsidRDefault="00FF0561" w:rsidP="008C00BC">
                <w:pPr>
                  <w:spacing w:line="240" w:lineRule="auto"/>
                </w:pPr>
                <w:r w:rsidRPr="00EB2EC8">
                  <w:t>EMAIL:</w:t>
                </w:r>
              </w:p>
            </w:sdtContent>
          </w:sdt>
          <w:p w14:paraId="043FD40E" w14:textId="24AA0D2E" w:rsidR="00B579BE" w:rsidRDefault="00441167" w:rsidP="008C00BC">
            <w:pPr>
              <w:spacing w:line="240" w:lineRule="auto"/>
              <w:rPr>
                <w:color w:val="DC7D0E" w:themeColor="accent2" w:themeShade="BF"/>
                <w:u w:val="single"/>
              </w:rPr>
            </w:pPr>
            <w:hyperlink r:id="rId12" w:history="1">
              <w:r w:rsidR="00EB2EC8" w:rsidRPr="0083416D">
                <w:rPr>
                  <w:rStyle w:val="Hyperlink"/>
                </w:rPr>
                <w:t>fratila_razvan24@yahoo.com</w:t>
              </w:r>
            </w:hyperlink>
          </w:p>
          <w:p w14:paraId="59C203B1" w14:textId="4D0EF97C" w:rsidR="00B579BE" w:rsidRPr="00B579BE" w:rsidRDefault="00B579BE" w:rsidP="008C00BC">
            <w:pPr>
              <w:spacing w:line="240" w:lineRule="auto"/>
            </w:pPr>
            <w:r w:rsidRPr="00B579BE">
              <w:t>LINKEDIN PROFILE</w:t>
            </w:r>
            <w:r>
              <w:t>:</w:t>
            </w:r>
          </w:p>
          <w:p w14:paraId="6A1453CC" w14:textId="4C8658CD" w:rsidR="00B579BE" w:rsidRPr="00B579BE" w:rsidRDefault="00441167" w:rsidP="008C00BC">
            <w:pPr>
              <w:spacing w:line="240" w:lineRule="auto"/>
            </w:pPr>
            <w:hyperlink r:id="rId13" w:history="1">
              <w:r w:rsidR="00B579BE" w:rsidRPr="00B579BE">
                <w:rPr>
                  <w:rStyle w:val="Hyperlink"/>
                </w:rPr>
                <w:t>http://linkedin.com/in/razvan-fratila</w:t>
              </w:r>
            </w:hyperlink>
          </w:p>
          <w:p w14:paraId="6C97B2AD" w14:textId="5285D653" w:rsidR="00B579BE" w:rsidRPr="00B579BE" w:rsidRDefault="00B579BE" w:rsidP="008C00BC">
            <w:pPr>
              <w:spacing w:line="240" w:lineRule="auto"/>
            </w:pPr>
            <w:r>
              <w:t>GITHUB ACCOUNT:</w:t>
            </w:r>
          </w:p>
          <w:p w14:paraId="4A97322A" w14:textId="6126EDD4" w:rsidR="00B579BE" w:rsidRDefault="00441167" w:rsidP="008C00BC">
            <w:pPr>
              <w:spacing w:line="240" w:lineRule="auto"/>
            </w:pPr>
            <w:hyperlink r:id="rId14" w:history="1">
              <w:r w:rsidR="00B579BE" w:rsidRPr="00B579BE">
                <w:rPr>
                  <w:rStyle w:val="Hyperlink"/>
                </w:rPr>
                <w:t>https://github.com/fratilar</w:t>
              </w:r>
            </w:hyperlink>
          </w:p>
          <w:p w14:paraId="2D7EC172" w14:textId="77777777" w:rsidR="00CF475A" w:rsidRDefault="00CF475A" w:rsidP="008C00BC">
            <w:pPr>
              <w:spacing w:line="240" w:lineRule="auto"/>
            </w:pPr>
          </w:p>
          <w:p w14:paraId="05367625" w14:textId="77777777" w:rsidR="00CF475A" w:rsidRPr="00CF475A" w:rsidRDefault="00CF475A" w:rsidP="008C00BC">
            <w:pPr>
              <w:pStyle w:val="Heading3"/>
              <w:spacing w:line="240" w:lineRule="auto"/>
              <w:rPr>
                <w:sz w:val="24"/>
                <w:szCs w:val="24"/>
              </w:rPr>
            </w:pPr>
            <w:r w:rsidRPr="00CF475A">
              <w:rPr>
                <w:sz w:val="24"/>
                <w:szCs w:val="24"/>
              </w:rPr>
              <w:t>sPOKEN lANGUAGES</w:t>
            </w:r>
          </w:p>
          <w:p w14:paraId="155F0A1D" w14:textId="77777777" w:rsidR="00CF475A" w:rsidRDefault="00CF475A" w:rsidP="008C00BC">
            <w:pPr>
              <w:spacing w:line="240" w:lineRule="auto"/>
            </w:pPr>
            <w:r>
              <w:t>Romanian – Native</w:t>
            </w:r>
          </w:p>
          <w:p w14:paraId="2D7CBAAA" w14:textId="72D00DAD" w:rsidR="004B74B5" w:rsidRDefault="00CF475A" w:rsidP="008C00BC">
            <w:pPr>
              <w:spacing w:line="240" w:lineRule="auto"/>
            </w:pPr>
            <w:r>
              <w:t>English – Conversational -&gt; Fluent</w:t>
            </w:r>
          </w:p>
          <w:p w14:paraId="32A988D4" w14:textId="77777777" w:rsidR="00CF475A" w:rsidRPr="00B93598" w:rsidRDefault="00CF475A" w:rsidP="008C00BC">
            <w:pPr>
              <w:spacing w:line="240" w:lineRule="auto"/>
              <w:rPr>
                <w:rStyle w:val="Hyperlink"/>
                <w:color w:val="auto"/>
                <w:u w:val="none"/>
              </w:rPr>
            </w:pPr>
          </w:p>
          <w:sdt>
            <w:sdtPr>
              <w:rPr>
                <w:color w:val="DC7D0E" w:themeColor="accent2" w:themeShade="BF"/>
                <w:u w:val="single"/>
              </w:rPr>
              <w:id w:val="-1444214663"/>
              <w:placeholder>
                <w:docPart w:val="CBAC92093C63442D9C1ABC63ECAFFC45"/>
              </w:placeholder>
              <w:temporary/>
              <w:showingPlcHdr/>
              <w15:appearance w15:val="hidden"/>
            </w:sdtPr>
            <w:sdtEndPr>
              <w:rPr>
                <w:color w:val="526041" w:themeColor="accent1" w:themeShade="7F"/>
                <w:u w:val="none"/>
              </w:rPr>
            </w:sdtEndPr>
            <w:sdtContent>
              <w:p w14:paraId="7EC38B22" w14:textId="77777777" w:rsidR="00FF0561" w:rsidRPr="00CB0055" w:rsidRDefault="00FF0561" w:rsidP="008C00BC">
                <w:pPr>
                  <w:pStyle w:val="Heading3"/>
                  <w:spacing w:line="240" w:lineRule="auto"/>
                </w:pPr>
                <w:r w:rsidRPr="00B93598">
                  <w:rPr>
                    <w:sz w:val="24"/>
                  </w:rPr>
                  <w:t>Hobbies</w:t>
                </w:r>
              </w:p>
            </w:sdtContent>
          </w:sdt>
          <w:p w14:paraId="2EBDA066" w14:textId="23898AA2" w:rsidR="00FF0561" w:rsidRPr="00B93598" w:rsidRDefault="00950B7F" w:rsidP="008C00BC">
            <w:pPr>
              <w:spacing w:line="240" w:lineRule="auto"/>
            </w:pPr>
            <w:r w:rsidRPr="00B93598">
              <w:t>Football</w:t>
            </w:r>
          </w:p>
          <w:p w14:paraId="5D594B96" w14:textId="2CF304E8" w:rsidR="00FF0561" w:rsidRDefault="00FF0561" w:rsidP="008C00BC">
            <w:pPr>
              <w:spacing w:line="240" w:lineRule="auto"/>
            </w:pPr>
            <w:r w:rsidRPr="00B93598">
              <w:t>Music</w:t>
            </w:r>
          </w:p>
          <w:p w14:paraId="02101499" w14:textId="3DF2DCAB" w:rsidR="00CF475A" w:rsidRDefault="00CF475A" w:rsidP="008C00BC">
            <w:pPr>
              <w:spacing w:line="240" w:lineRule="auto"/>
            </w:pPr>
          </w:p>
          <w:p w14:paraId="3F093BE6" w14:textId="4EACFDEE" w:rsidR="00CF475A" w:rsidRPr="00CF475A" w:rsidRDefault="00CF475A" w:rsidP="008C00BC">
            <w:pPr>
              <w:pStyle w:val="Heading3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Other Skills</w:t>
            </w:r>
          </w:p>
          <w:p w14:paraId="2908509C" w14:textId="68393CEE" w:rsidR="00CF475A" w:rsidRDefault="00CF475A" w:rsidP="008C00BC">
            <w:pPr>
              <w:spacing w:line="240" w:lineRule="auto"/>
            </w:pPr>
            <w:r>
              <w:t>Microsoft Word, Excel</w:t>
            </w:r>
          </w:p>
          <w:p w14:paraId="76E36859" w14:textId="40D1B2C7" w:rsidR="00CF475A" w:rsidRDefault="00CF475A" w:rsidP="008C00BC">
            <w:pPr>
              <w:spacing w:line="240" w:lineRule="auto"/>
            </w:pPr>
            <w:r>
              <w:t>I have a</w:t>
            </w:r>
            <w:r w:rsidR="00F72EA6">
              <w:t xml:space="preserve"> category B</w:t>
            </w:r>
            <w:r>
              <w:t xml:space="preserve"> driver license </w:t>
            </w:r>
            <w:r w:rsidR="00F72EA6">
              <w:t>since September 2003</w:t>
            </w:r>
          </w:p>
          <w:p w14:paraId="63159EB7" w14:textId="77777777" w:rsidR="003F305B" w:rsidRDefault="003F305B" w:rsidP="008C00BC">
            <w:pPr>
              <w:spacing w:line="240" w:lineRule="auto"/>
            </w:pPr>
          </w:p>
          <w:p w14:paraId="3BBF2513" w14:textId="5B2A6A22" w:rsidR="00CF475A" w:rsidRPr="004D3011" w:rsidRDefault="00CF475A" w:rsidP="008C00BC">
            <w:pPr>
              <w:spacing w:line="240" w:lineRule="auto"/>
            </w:pPr>
          </w:p>
        </w:tc>
        <w:tc>
          <w:tcPr>
            <w:tcW w:w="720" w:type="dxa"/>
          </w:tcPr>
          <w:p w14:paraId="2EFE1056" w14:textId="77777777" w:rsidR="00FF0561" w:rsidRDefault="00FF0561" w:rsidP="008C00BC">
            <w:pPr>
              <w:tabs>
                <w:tab w:val="left" w:pos="990"/>
              </w:tabs>
              <w:spacing w:line="240" w:lineRule="auto"/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F4D9B9931904B70A07FB25279077470"/>
              </w:placeholder>
              <w:temporary/>
              <w:showingPlcHdr/>
              <w15:appearance w15:val="hidden"/>
            </w:sdtPr>
            <w:sdtEndPr/>
            <w:sdtContent>
              <w:p w14:paraId="63C58330" w14:textId="77777777" w:rsidR="00FF0561" w:rsidRDefault="00FF0561" w:rsidP="008C00BC">
                <w:pPr>
                  <w:pStyle w:val="Heading2"/>
                  <w:spacing w:line="240" w:lineRule="auto"/>
                </w:pPr>
                <w:r w:rsidRPr="0010768C">
                  <w:rPr>
                    <w:sz w:val="28"/>
                    <w:szCs w:val="28"/>
                  </w:rPr>
                  <w:t>EDUCATION</w:t>
                </w:r>
              </w:p>
            </w:sdtContent>
          </w:sdt>
          <w:p w14:paraId="2B46C160" w14:textId="77777777" w:rsidR="00FF0561" w:rsidRPr="00FF0561" w:rsidRDefault="00FF0561" w:rsidP="008C00BC">
            <w:pPr>
              <w:pStyle w:val="Heading4"/>
              <w:spacing w:line="240" w:lineRule="auto"/>
              <w:rPr>
                <w:sz w:val="24"/>
                <w:szCs w:val="24"/>
              </w:rPr>
            </w:pPr>
            <w:r w:rsidRPr="00FF0561">
              <w:rPr>
                <w:sz w:val="24"/>
                <w:szCs w:val="24"/>
              </w:rPr>
              <w:t>Azimut Vision</w:t>
            </w:r>
          </w:p>
          <w:p w14:paraId="547539CB" w14:textId="77777777" w:rsidR="00FF0561" w:rsidRPr="00142B34" w:rsidRDefault="00FF0561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>03.2020 – 07.2020</w:t>
            </w:r>
          </w:p>
          <w:p w14:paraId="4A90E322" w14:textId="5E1BC1D2" w:rsidR="00FF0561" w:rsidRPr="00CD3E70" w:rsidRDefault="00FF0561" w:rsidP="008C00BC">
            <w:pPr>
              <w:spacing w:line="240" w:lineRule="auto"/>
            </w:pPr>
            <w:r w:rsidRPr="00CD3E70">
              <w:rPr>
                <w:lang w:val="en"/>
              </w:rPr>
              <w:t xml:space="preserve">Accredited </w:t>
            </w:r>
            <w:r w:rsidRPr="00FF0561">
              <w:rPr>
                <w:lang w:val="en"/>
              </w:rPr>
              <w:t xml:space="preserve">web developer </w:t>
            </w:r>
            <w:r w:rsidRPr="00CD3E70">
              <w:rPr>
                <w:lang w:val="en"/>
              </w:rPr>
              <w:t xml:space="preserve">course organized by Azimut Vision in Sibiu. During the course I learned HTML5, CSS3, </w:t>
            </w:r>
            <w:r w:rsidR="00950B7F" w:rsidRPr="00CD3E70">
              <w:rPr>
                <w:lang w:val="en"/>
              </w:rPr>
              <w:t>JavaScript</w:t>
            </w:r>
            <w:r w:rsidRPr="00CD3E70">
              <w:rPr>
                <w:lang w:val="en"/>
              </w:rPr>
              <w:t>, WordPress,</w:t>
            </w:r>
            <w:r w:rsidR="003B1AE6">
              <w:rPr>
                <w:lang w:val="en"/>
              </w:rPr>
              <w:t xml:space="preserve"> </w:t>
            </w:r>
            <w:r w:rsidRPr="00CD3E70">
              <w:rPr>
                <w:lang w:val="en"/>
              </w:rPr>
              <w:t>responsive web design.</w:t>
            </w:r>
          </w:p>
          <w:p w14:paraId="33667DCC" w14:textId="77777777" w:rsidR="00FF0561" w:rsidRDefault="00FF0561" w:rsidP="008C00BC">
            <w:pPr>
              <w:spacing w:line="240" w:lineRule="auto"/>
            </w:pPr>
          </w:p>
          <w:p w14:paraId="7DF4CAE8" w14:textId="77777777" w:rsidR="00FF0561" w:rsidRPr="00FF0561" w:rsidRDefault="00FF0561" w:rsidP="008C00BC">
            <w:pPr>
              <w:pStyle w:val="Heading4"/>
              <w:spacing w:line="240" w:lineRule="auto"/>
              <w:rPr>
                <w:sz w:val="24"/>
                <w:szCs w:val="24"/>
              </w:rPr>
            </w:pPr>
            <w:r w:rsidRPr="00FF0561">
              <w:rPr>
                <w:sz w:val="24"/>
                <w:szCs w:val="24"/>
              </w:rPr>
              <w:t>Facultatea de inginerie Hermann Oberth Sibiu</w:t>
            </w:r>
          </w:p>
          <w:p w14:paraId="33191148" w14:textId="77777777" w:rsidR="00FF0561" w:rsidRPr="00142B34" w:rsidRDefault="00FF0561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>2004 - 2009</w:t>
            </w:r>
          </w:p>
          <w:p w14:paraId="63B8B951" w14:textId="77777777" w:rsidR="00FF0561" w:rsidRPr="00FF0561" w:rsidRDefault="00FF0561" w:rsidP="008C00BC">
            <w:pPr>
              <w:spacing w:line="240" w:lineRule="auto"/>
            </w:pPr>
            <w:r w:rsidRPr="00FF0561">
              <w:t xml:space="preserve">At the end I was awarded with diploma “Inginer diplomat sectia Electromecanica” </w:t>
            </w:r>
          </w:p>
          <w:p w14:paraId="40AA412D" w14:textId="77777777" w:rsidR="00FF0561" w:rsidRDefault="00FF0561" w:rsidP="008C00BC">
            <w:pPr>
              <w:spacing w:line="240" w:lineRule="auto"/>
            </w:pPr>
          </w:p>
          <w:p w14:paraId="5E9332A3" w14:textId="77777777" w:rsidR="00FF0561" w:rsidRPr="00FF0561" w:rsidRDefault="00FF0561" w:rsidP="008C00BC">
            <w:pPr>
              <w:pStyle w:val="Heading4"/>
              <w:spacing w:line="240" w:lineRule="auto"/>
              <w:rPr>
                <w:sz w:val="24"/>
                <w:szCs w:val="24"/>
              </w:rPr>
            </w:pPr>
            <w:r w:rsidRPr="00FF0561">
              <w:rPr>
                <w:sz w:val="24"/>
                <w:szCs w:val="24"/>
              </w:rPr>
              <w:t>High school “Energetic Sibiu”</w:t>
            </w:r>
          </w:p>
          <w:p w14:paraId="500A8881" w14:textId="77777777" w:rsidR="00FF0561" w:rsidRPr="00142B34" w:rsidRDefault="00FF0561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>2000 - 2004</w:t>
            </w:r>
          </w:p>
          <w:p w14:paraId="2CBCB935" w14:textId="5F4BB562" w:rsidR="003F305B" w:rsidRDefault="00FF0561" w:rsidP="008C00BC">
            <w:pPr>
              <w:spacing w:line="240" w:lineRule="auto"/>
            </w:pPr>
            <w:r w:rsidRPr="00FF0561">
              <w:t xml:space="preserve">At the end I was awarded with diploma “Tehnician electro-tehnist” </w:t>
            </w:r>
          </w:p>
          <w:p w14:paraId="767A4F28" w14:textId="77777777" w:rsidR="00CF475A" w:rsidRPr="008061E9" w:rsidRDefault="00CF475A" w:rsidP="008C00BC">
            <w:pPr>
              <w:spacing w:line="240" w:lineRule="auto"/>
            </w:pPr>
          </w:p>
          <w:sdt>
            <w:sdtPr>
              <w:id w:val="1669594239"/>
              <w:placeholder>
                <w:docPart w:val="88BB2B9B9D9840E7911E2C82442B5A4B"/>
              </w:placeholder>
              <w:temporary/>
              <w:showingPlcHdr/>
              <w15:appearance w15:val="hidden"/>
            </w:sdtPr>
            <w:sdtEndPr/>
            <w:sdtContent>
              <w:p w14:paraId="5F19EDBC" w14:textId="77777777" w:rsidR="003F305B" w:rsidRDefault="003F305B" w:rsidP="008C00BC">
                <w:pPr>
                  <w:pStyle w:val="Heading2"/>
                  <w:spacing w:line="240" w:lineRule="auto"/>
                </w:pPr>
                <w:r w:rsidRPr="0010768C">
                  <w:rPr>
                    <w:rStyle w:val="Heading2Char"/>
                    <w:caps/>
                    <w:sz w:val="28"/>
                    <w:szCs w:val="28"/>
                  </w:rPr>
                  <w:t>SKILLS</w:t>
                </w:r>
              </w:p>
            </w:sdtContent>
          </w:sdt>
          <w:p w14:paraId="00C22A14" w14:textId="77777777" w:rsidR="003F305B" w:rsidRDefault="003F305B" w:rsidP="008C00BC">
            <w:pPr>
              <w:tabs>
                <w:tab w:val="left" w:pos="990"/>
              </w:tabs>
              <w:spacing w:line="240" w:lineRule="auto"/>
            </w:pPr>
            <w:r w:rsidRPr="00D50759">
              <w:t>HTML5, CSS3, JavaScript, WordPress, Responsive web design</w:t>
            </w:r>
            <w:r>
              <w:t>.</w:t>
            </w:r>
          </w:p>
          <w:p w14:paraId="33D50082" w14:textId="77777777" w:rsidR="003F305B" w:rsidRDefault="003F305B" w:rsidP="008C00BC">
            <w:pPr>
              <w:tabs>
                <w:tab w:val="left" w:pos="990"/>
              </w:tabs>
              <w:spacing w:line="240" w:lineRule="auto"/>
            </w:pPr>
            <w:r>
              <w:t xml:space="preserve">Familiar with </w:t>
            </w:r>
            <w:r w:rsidRPr="00FF0561">
              <w:t>Bootstrap, Tailwind CSS, React,</w:t>
            </w:r>
            <w:r>
              <w:t xml:space="preserve"> Next.js,</w:t>
            </w:r>
            <w:r w:rsidRPr="00FF0561">
              <w:t xml:space="preserve"> Redux,</w:t>
            </w:r>
            <w:r>
              <w:t xml:space="preserve"> </w:t>
            </w:r>
          </w:p>
          <w:p w14:paraId="66E6E322" w14:textId="370E5F80" w:rsidR="00CF475A" w:rsidRDefault="003F305B" w:rsidP="008C00BC">
            <w:pPr>
              <w:tabs>
                <w:tab w:val="left" w:pos="990"/>
              </w:tabs>
              <w:spacing w:line="240" w:lineRule="auto"/>
            </w:pPr>
            <w:r w:rsidRPr="00FF0561">
              <w:t>Firebase</w:t>
            </w:r>
            <w:r>
              <w:t xml:space="preserve"> Database</w:t>
            </w:r>
            <w:r w:rsidRPr="00FF0561">
              <w:t>, Stripe Payments</w:t>
            </w:r>
            <w:r>
              <w:t>, Adobe XD, Figma.</w:t>
            </w:r>
          </w:p>
          <w:p w14:paraId="3D729442" w14:textId="11729129" w:rsidR="00C808A9" w:rsidRDefault="00C808A9" w:rsidP="008C00BC">
            <w:pPr>
              <w:tabs>
                <w:tab w:val="left" w:pos="990"/>
              </w:tabs>
              <w:spacing w:line="240" w:lineRule="auto"/>
            </w:pPr>
          </w:p>
          <w:p w14:paraId="73379D0B" w14:textId="77777777" w:rsidR="008C00BC" w:rsidRDefault="008C00BC" w:rsidP="008C00BC">
            <w:pPr>
              <w:tabs>
                <w:tab w:val="left" w:pos="990"/>
              </w:tabs>
              <w:spacing w:line="240" w:lineRule="auto"/>
            </w:pPr>
          </w:p>
          <w:sdt>
            <w:sdtPr>
              <w:id w:val="1001553383"/>
              <w:placeholder>
                <w:docPart w:val="B03D8D0100EC4F499A40FF26EA573C1B"/>
              </w:placeholder>
              <w:temporary/>
              <w:showingPlcHdr/>
              <w15:appearance w15:val="hidden"/>
            </w:sdtPr>
            <w:sdtEndPr/>
            <w:sdtContent>
              <w:p w14:paraId="6D8C7056" w14:textId="77777777" w:rsidR="00FF0561" w:rsidRDefault="00FF0561" w:rsidP="008C00BC">
                <w:pPr>
                  <w:pStyle w:val="Heading2"/>
                  <w:spacing w:line="240" w:lineRule="auto"/>
                </w:pPr>
                <w:r w:rsidRPr="0010768C">
                  <w:rPr>
                    <w:sz w:val="28"/>
                    <w:szCs w:val="28"/>
                  </w:rPr>
                  <w:t>WORK EXPERIENCE</w:t>
                </w:r>
              </w:p>
            </w:sdtContent>
          </w:sdt>
          <w:p w14:paraId="3FBE8FA0" w14:textId="24D21052" w:rsidR="00FF0561" w:rsidRPr="00EB2EC8" w:rsidRDefault="00EB2EC8" w:rsidP="008C00BC">
            <w:pPr>
              <w:pStyle w:val="Heading4"/>
              <w:spacing w:line="240" w:lineRule="auto"/>
              <w:rPr>
                <w:bCs/>
                <w:sz w:val="24"/>
                <w:szCs w:val="24"/>
              </w:rPr>
            </w:pPr>
            <w:r w:rsidRPr="00EB2EC8">
              <w:rPr>
                <w:sz w:val="24"/>
                <w:szCs w:val="24"/>
              </w:rPr>
              <w:t>Upwork, Fiverr</w:t>
            </w:r>
            <w:r w:rsidR="00FF0561" w:rsidRPr="00EB2EC8">
              <w:rPr>
                <w:sz w:val="24"/>
                <w:szCs w:val="24"/>
              </w:rPr>
              <w:t xml:space="preserve"> </w:t>
            </w:r>
            <w:r w:rsidRPr="00EB2EC8">
              <w:rPr>
                <w:sz w:val="24"/>
                <w:szCs w:val="24"/>
              </w:rPr>
              <w:t>-</w:t>
            </w:r>
            <w:r w:rsidR="00FF0561" w:rsidRPr="00EB2EC8">
              <w:rPr>
                <w:sz w:val="24"/>
                <w:szCs w:val="24"/>
              </w:rPr>
              <w:t xml:space="preserve"> </w:t>
            </w:r>
            <w:r w:rsidRPr="00EB2EC8">
              <w:rPr>
                <w:sz w:val="24"/>
                <w:szCs w:val="24"/>
              </w:rPr>
              <w:t>Freelancer</w:t>
            </w:r>
          </w:p>
          <w:p w14:paraId="595862F5" w14:textId="1AE820FF" w:rsidR="00FF0561" w:rsidRPr="00142B34" w:rsidRDefault="00EB2EC8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 xml:space="preserve">10.2021 </w:t>
            </w:r>
            <w:r w:rsidR="00FF0561" w:rsidRPr="00142B34">
              <w:rPr>
                <w:i/>
                <w:iCs/>
              </w:rPr>
              <w:t>–</w:t>
            </w:r>
            <w:r w:rsidRPr="00142B34">
              <w:rPr>
                <w:i/>
                <w:iCs/>
              </w:rPr>
              <w:t xml:space="preserve"> Present</w:t>
            </w:r>
            <w:r w:rsidR="00FF0561" w:rsidRPr="00142B34">
              <w:rPr>
                <w:i/>
                <w:iCs/>
              </w:rPr>
              <w:t xml:space="preserve"> </w:t>
            </w:r>
          </w:p>
          <w:p w14:paraId="7F6CEFC8" w14:textId="77777777" w:rsidR="004760C6" w:rsidRPr="00EB2EC8" w:rsidRDefault="004760C6" w:rsidP="008C00BC">
            <w:pPr>
              <w:spacing w:line="240" w:lineRule="auto"/>
            </w:pPr>
          </w:p>
          <w:p w14:paraId="5D72A4F3" w14:textId="50407DCA" w:rsidR="00FF0561" w:rsidRPr="00EB2EC8" w:rsidRDefault="00EB2EC8" w:rsidP="008C00BC">
            <w:pPr>
              <w:pStyle w:val="Heading4"/>
              <w:spacing w:line="240" w:lineRule="auto"/>
              <w:rPr>
                <w:bCs/>
                <w:sz w:val="24"/>
                <w:szCs w:val="24"/>
              </w:rPr>
            </w:pPr>
            <w:r w:rsidRPr="00EB2EC8">
              <w:rPr>
                <w:sz w:val="24"/>
                <w:szCs w:val="24"/>
              </w:rPr>
              <w:t>Continental Automotive Sibiu</w:t>
            </w:r>
            <w:r w:rsidR="00FF0561" w:rsidRPr="00EB2EC8">
              <w:rPr>
                <w:sz w:val="24"/>
                <w:szCs w:val="24"/>
              </w:rPr>
              <w:t xml:space="preserve">  </w:t>
            </w:r>
            <w:r w:rsidRPr="00EB2EC8">
              <w:rPr>
                <w:sz w:val="24"/>
                <w:szCs w:val="24"/>
              </w:rPr>
              <w:t>- Line Leader</w:t>
            </w:r>
          </w:p>
          <w:p w14:paraId="122ED951" w14:textId="6F5DBE31" w:rsidR="00FF0561" w:rsidRPr="00142B34" w:rsidRDefault="00EB2EC8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 xml:space="preserve">11.2011 </w:t>
            </w:r>
            <w:r w:rsidR="00FF0561" w:rsidRPr="00142B34">
              <w:rPr>
                <w:i/>
                <w:iCs/>
              </w:rPr>
              <w:t>–</w:t>
            </w:r>
            <w:r w:rsidRPr="00142B34">
              <w:rPr>
                <w:i/>
                <w:iCs/>
              </w:rPr>
              <w:t xml:space="preserve"> 09.2021</w:t>
            </w:r>
          </w:p>
          <w:p w14:paraId="2A53C681" w14:textId="4B23BFE8" w:rsidR="00FF0561" w:rsidRDefault="00EB2EC8" w:rsidP="008C00BC">
            <w:pPr>
              <w:spacing w:line="240" w:lineRule="auto"/>
            </w:pPr>
            <w:r w:rsidRPr="00EB2EC8">
              <w:rPr>
                <w:lang w:val="en"/>
              </w:rPr>
              <w:t>• Responsible for the allocated production lines and subordinate operators and technicians</w:t>
            </w:r>
            <w:r w:rsidR="00FF0561" w:rsidRPr="00EB2EC8">
              <w:t xml:space="preserve"> </w:t>
            </w:r>
          </w:p>
          <w:p w14:paraId="1F9007E1" w14:textId="77777777" w:rsidR="00B93598" w:rsidRP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Production organization and planning</w:t>
            </w:r>
          </w:p>
          <w:p w14:paraId="738B075F" w14:textId="77777777" w:rsidR="00B93598" w:rsidRPr="00B93598" w:rsidRDefault="00B93598" w:rsidP="008C00BC">
            <w:pPr>
              <w:spacing w:line="240" w:lineRule="auto"/>
            </w:pPr>
            <w:r w:rsidRPr="00B93598">
              <w:rPr>
                <w:lang w:val="en"/>
              </w:rPr>
              <w:t>• Achieving targets and delivering finished parts according to quality standards</w:t>
            </w:r>
          </w:p>
          <w:p w14:paraId="02278EC2" w14:textId="77777777" w:rsidR="00B93598" w:rsidRP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Solving / Escalating problematic situations</w:t>
            </w:r>
          </w:p>
          <w:p w14:paraId="429C471F" w14:textId="77777777" w:rsidR="00B93598" w:rsidRP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Implementation and maintenance of the 5S in the production hall</w:t>
            </w:r>
          </w:p>
          <w:p w14:paraId="7498D64E" w14:textId="2DAC6ECF" w:rsid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Coaching of newcomers to the production hall according to the work instructions</w:t>
            </w:r>
          </w:p>
          <w:p w14:paraId="3110FCDA" w14:textId="3B8B330B" w:rsidR="00B93598" w:rsidRDefault="00B93598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>• Line efficiency calculation (OEE) using the Pulse / Andon program</w:t>
            </w:r>
          </w:p>
          <w:p w14:paraId="26BBE2BF" w14:textId="73D418EB" w:rsidR="008061E9" w:rsidRDefault="008061E9" w:rsidP="008C00BC">
            <w:pPr>
              <w:spacing w:line="240" w:lineRule="auto"/>
              <w:rPr>
                <w:lang w:val="en"/>
              </w:rPr>
            </w:pPr>
            <w:r w:rsidRPr="00B93598">
              <w:rPr>
                <w:lang w:val="en"/>
              </w:rPr>
              <w:t xml:space="preserve">• </w:t>
            </w:r>
            <w:r>
              <w:rPr>
                <w:lang w:val="en"/>
              </w:rPr>
              <w:t>Tools used: Jira, Pulse, Andon and others.</w:t>
            </w:r>
          </w:p>
          <w:p w14:paraId="0F749C45" w14:textId="77777777" w:rsidR="00142B34" w:rsidRDefault="00142B34" w:rsidP="008C00BC">
            <w:pPr>
              <w:pStyle w:val="Heading4"/>
              <w:spacing w:line="240" w:lineRule="auto"/>
              <w:rPr>
                <w:sz w:val="24"/>
                <w:szCs w:val="24"/>
              </w:rPr>
            </w:pPr>
          </w:p>
          <w:p w14:paraId="076DE76F" w14:textId="59E709ED" w:rsidR="00FF0561" w:rsidRPr="00EB2EC8" w:rsidRDefault="00EB2EC8" w:rsidP="008C00BC">
            <w:pPr>
              <w:pStyle w:val="Heading4"/>
              <w:spacing w:line="240" w:lineRule="auto"/>
              <w:rPr>
                <w:bCs/>
              </w:rPr>
            </w:pPr>
            <w:r w:rsidRPr="00EB2EC8">
              <w:rPr>
                <w:sz w:val="24"/>
                <w:szCs w:val="24"/>
              </w:rPr>
              <w:t xml:space="preserve">Continental Automotive Sibiu  - </w:t>
            </w:r>
            <w:r>
              <w:rPr>
                <w:sz w:val="24"/>
                <w:szCs w:val="24"/>
              </w:rPr>
              <w:t>Test Technician</w:t>
            </w:r>
          </w:p>
          <w:p w14:paraId="1E544719" w14:textId="0FF6E99C" w:rsidR="00FF0561" w:rsidRPr="00142B34" w:rsidRDefault="00EB2EC8" w:rsidP="008C00BC">
            <w:pPr>
              <w:pStyle w:val="Date"/>
              <w:spacing w:line="240" w:lineRule="auto"/>
              <w:rPr>
                <w:i/>
                <w:iCs/>
              </w:rPr>
            </w:pPr>
            <w:r w:rsidRPr="00142B34">
              <w:rPr>
                <w:i/>
                <w:iCs/>
              </w:rPr>
              <w:t xml:space="preserve">09.2009 </w:t>
            </w:r>
            <w:r w:rsidR="00FF0561" w:rsidRPr="00142B34">
              <w:rPr>
                <w:i/>
                <w:iCs/>
              </w:rPr>
              <w:t>–</w:t>
            </w:r>
            <w:r w:rsidRPr="00142B34">
              <w:rPr>
                <w:i/>
                <w:iCs/>
              </w:rPr>
              <w:t xml:space="preserve"> 11.2011</w:t>
            </w:r>
          </w:p>
          <w:p w14:paraId="727E969A" w14:textId="29F10385" w:rsidR="008061E9" w:rsidRPr="008061E9" w:rsidRDefault="00142B34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Responsible for test equipment</w:t>
            </w:r>
            <w:r w:rsidR="00FF0561" w:rsidRPr="008061E9">
              <w:t xml:space="preserve"> </w:t>
            </w:r>
          </w:p>
          <w:p w14:paraId="7D647DEA" w14:textId="77777777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Real-time repair of equipment</w:t>
            </w:r>
          </w:p>
          <w:p w14:paraId="133F7079" w14:textId="77777777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Maintenance of equipment according to work procedures and instructions</w:t>
            </w:r>
          </w:p>
          <w:p w14:paraId="03CA8C2E" w14:textId="77777777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Detection of non-compliant operation of parts produced in the production hall using pcb layout / circuit diagram /</w:t>
            </w:r>
          </w:p>
          <w:p w14:paraId="0C70795C" w14:textId="77777777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test specifications / measuring devices</w:t>
            </w:r>
          </w:p>
          <w:p w14:paraId="78B1C104" w14:textId="10324D79" w:rsidR="008061E9" w:rsidRPr="008061E9" w:rsidRDefault="008061E9" w:rsidP="008C00BC">
            <w:pPr>
              <w:spacing w:line="240" w:lineRule="auto"/>
              <w:rPr>
                <w:lang w:val="en"/>
              </w:rPr>
            </w:pPr>
            <w:r w:rsidRPr="008061E9">
              <w:rPr>
                <w:lang w:val="en"/>
              </w:rPr>
              <w:t>• Replacement of defective components (resistors, capacitors, diodes, integrated circuits, etc.) using microscope / Soldering / Hot</w:t>
            </w:r>
            <w:r>
              <w:rPr>
                <w:lang w:val="en"/>
              </w:rPr>
              <w:t xml:space="preserve"> </w:t>
            </w:r>
            <w:r w:rsidRPr="008061E9">
              <w:rPr>
                <w:lang w:val="en"/>
              </w:rPr>
              <w:t>Air</w:t>
            </w:r>
          </w:p>
          <w:p w14:paraId="2E165C0F" w14:textId="36F0F137" w:rsidR="003F305B" w:rsidRPr="003F305B" w:rsidRDefault="008061E9" w:rsidP="008C00BC">
            <w:pPr>
              <w:spacing w:line="240" w:lineRule="auto"/>
            </w:pPr>
            <w:r w:rsidRPr="008061E9">
              <w:rPr>
                <w:lang w:val="en"/>
              </w:rPr>
              <w:t>• Knowledge of reporting applications such as Analys</w:t>
            </w:r>
            <w:r>
              <w:rPr>
                <w:lang w:val="en"/>
              </w:rPr>
              <w:t>e</w:t>
            </w:r>
            <w:r w:rsidRPr="008061E9">
              <w:rPr>
                <w:lang w:val="en"/>
              </w:rPr>
              <w:t xml:space="preserve"> and Rework / Pulse / MPM</w:t>
            </w:r>
          </w:p>
        </w:tc>
      </w:tr>
    </w:tbl>
    <w:p w14:paraId="2D6391CF" w14:textId="77777777" w:rsidR="004B74B5" w:rsidRPr="00C808A9" w:rsidRDefault="004B74B5" w:rsidP="00C808A9">
      <w:pPr>
        <w:tabs>
          <w:tab w:val="left" w:pos="990"/>
        </w:tabs>
        <w:spacing w:before="0" w:after="0" w:line="240" w:lineRule="auto"/>
        <w:ind w:left="720"/>
      </w:pPr>
    </w:p>
    <w:sectPr w:rsidR="004B74B5" w:rsidRPr="00C808A9" w:rsidSect="00C808A9">
      <w:headerReference w:type="default" r:id="rId15"/>
      <w:pgSz w:w="12240" w:h="15840"/>
      <w:pgMar w:top="0" w:right="0" w:bottom="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CE894" w14:textId="77777777" w:rsidR="00441167" w:rsidRDefault="00441167" w:rsidP="000C45FF">
      <w:r>
        <w:separator/>
      </w:r>
    </w:p>
  </w:endnote>
  <w:endnote w:type="continuationSeparator" w:id="0">
    <w:p w14:paraId="351E0BB6" w14:textId="77777777" w:rsidR="00441167" w:rsidRDefault="0044116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ans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1CF07" w14:textId="77777777" w:rsidR="00441167" w:rsidRDefault="00441167" w:rsidP="000C45FF">
      <w:r>
        <w:separator/>
      </w:r>
    </w:p>
  </w:footnote>
  <w:footnote w:type="continuationSeparator" w:id="0">
    <w:p w14:paraId="21CD447C" w14:textId="77777777" w:rsidR="00441167" w:rsidRDefault="0044116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B15C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DCB4FAC" wp14:editId="3BBC444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E70"/>
    <w:rsid w:val="00036450"/>
    <w:rsid w:val="00094499"/>
    <w:rsid w:val="000C45FF"/>
    <w:rsid w:val="000E3FD1"/>
    <w:rsid w:val="0010768C"/>
    <w:rsid w:val="00112054"/>
    <w:rsid w:val="00142B3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46650"/>
    <w:rsid w:val="0037121F"/>
    <w:rsid w:val="003A6B7D"/>
    <w:rsid w:val="003B06CA"/>
    <w:rsid w:val="003B1AE6"/>
    <w:rsid w:val="003F305B"/>
    <w:rsid w:val="004071FC"/>
    <w:rsid w:val="00441167"/>
    <w:rsid w:val="00445947"/>
    <w:rsid w:val="004760C6"/>
    <w:rsid w:val="004813B3"/>
    <w:rsid w:val="00496591"/>
    <w:rsid w:val="004B74B5"/>
    <w:rsid w:val="004C63E4"/>
    <w:rsid w:val="004D3011"/>
    <w:rsid w:val="005262AC"/>
    <w:rsid w:val="005E39D5"/>
    <w:rsid w:val="00600670"/>
    <w:rsid w:val="0062123A"/>
    <w:rsid w:val="00646E75"/>
    <w:rsid w:val="00652634"/>
    <w:rsid w:val="006771D0"/>
    <w:rsid w:val="00715FCB"/>
    <w:rsid w:val="00743101"/>
    <w:rsid w:val="007775E1"/>
    <w:rsid w:val="007867A0"/>
    <w:rsid w:val="007927F5"/>
    <w:rsid w:val="00802CA0"/>
    <w:rsid w:val="008061E9"/>
    <w:rsid w:val="00815AB7"/>
    <w:rsid w:val="008C00BC"/>
    <w:rsid w:val="009260CD"/>
    <w:rsid w:val="00950B7F"/>
    <w:rsid w:val="00952C25"/>
    <w:rsid w:val="00A2118D"/>
    <w:rsid w:val="00AD76E2"/>
    <w:rsid w:val="00B20152"/>
    <w:rsid w:val="00B359E4"/>
    <w:rsid w:val="00B579BE"/>
    <w:rsid w:val="00B57D98"/>
    <w:rsid w:val="00B70850"/>
    <w:rsid w:val="00B93598"/>
    <w:rsid w:val="00C066B6"/>
    <w:rsid w:val="00C37BA1"/>
    <w:rsid w:val="00C4674C"/>
    <w:rsid w:val="00C506CF"/>
    <w:rsid w:val="00C72BED"/>
    <w:rsid w:val="00C808A9"/>
    <w:rsid w:val="00C9578B"/>
    <w:rsid w:val="00CA2828"/>
    <w:rsid w:val="00CB0055"/>
    <w:rsid w:val="00CD3E70"/>
    <w:rsid w:val="00CF475A"/>
    <w:rsid w:val="00D2522B"/>
    <w:rsid w:val="00D422DE"/>
    <w:rsid w:val="00D50759"/>
    <w:rsid w:val="00D5459D"/>
    <w:rsid w:val="00DA1F4D"/>
    <w:rsid w:val="00DD172A"/>
    <w:rsid w:val="00E25A26"/>
    <w:rsid w:val="00E4381A"/>
    <w:rsid w:val="00E55D74"/>
    <w:rsid w:val="00EB2EC8"/>
    <w:rsid w:val="00F60274"/>
    <w:rsid w:val="00F72EA6"/>
    <w:rsid w:val="00F77FB9"/>
    <w:rsid w:val="00FB068F"/>
    <w:rsid w:val="00FF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DA1C0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4B74B5"/>
  </w:style>
  <w:style w:type="paragraph" w:styleId="Heading1">
    <w:name w:val="heading 1"/>
    <w:basedOn w:val="Normal"/>
    <w:next w:val="Normal"/>
    <w:link w:val="Heading1Char"/>
    <w:uiPriority w:val="9"/>
    <w:qFormat/>
    <w:rsid w:val="004B74B5"/>
    <w:pPr>
      <w:pBdr>
        <w:top w:val="single" w:sz="24" w:space="0" w:color="A5B592" w:themeColor="accent1"/>
        <w:left w:val="single" w:sz="24" w:space="0" w:color="A5B592" w:themeColor="accent1"/>
        <w:bottom w:val="single" w:sz="24" w:space="0" w:color="A5B592" w:themeColor="accent1"/>
        <w:right w:val="single" w:sz="24" w:space="0" w:color="A5B592" w:themeColor="accent1"/>
      </w:pBdr>
      <w:shd w:val="clear" w:color="auto" w:fill="A5B59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74B5"/>
    <w:pPr>
      <w:pBdr>
        <w:top w:val="single" w:sz="24" w:space="0" w:color="ECF0E9" w:themeColor="accent1" w:themeTint="33"/>
        <w:left w:val="single" w:sz="24" w:space="0" w:color="ECF0E9" w:themeColor="accent1" w:themeTint="33"/>
        <w:bottom w:val="single" w:sz="24" w:space="0" w:color="ECF0E9" w:themeColor="accent1" w:themeTint="33"/>
        <w:right w:val="single" w:sz="24" w:space="0" w:color="ECF0E9" w:themeColor="accent1" w:themeTint="33"/>
      </w:pBdr>
      <w:shd w:val="clear" w:color="auto" w:fill="ECF0E9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4B5"/>
    <w:pPr>
      <w:pBdr>
        <w:top w:val="single" w:sz="6" w:space="2" w:color="A5B592" w:themeColor="accent1"/>
      </w:pBdr>
      <w:spacing w:before="300" w:after="0"/>
      <w:outlineLvl w:val="2"/>
    </w:pPr>
    <w:rPr>
      <w:caps/>
      <w:color w:val="52604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74B5"/>
    <w:pPr>
      <w:pBdr>
        <w:top w:val="dotted" w:sz="6" w:space="2" w:color="A5B592" w:themeColor="accent1"/>
      </w:pBdr>
      <w:spacing w:before="200" w:after="0"/>
      <w:outlineLvl w:val="3"/>
    </w:pPr>
    <w:rPr>
      <w:caps/>
      <w:color w:val="7C916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4B5"/>
    <w:pPr>
      <w:pBdr>
        <w:bottom w:val="single" w:sz="6" w:space="1" w:color="A5B592" w:themeColor="accent1"/>
      </w:pBdr>
      <w:spacing w:before="200" w:after="0"/>
      <w:outlineLvl w:val="4"/>
    </w:pPr>
    <w:rPr>
      <w:caps/>
      <w:color w:val="7C916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4B5"/>
    <w:pPr>
      <w:pBdr>
        <w:bottom w:val="dotted" w:sz="6" w:space="1" w:color="A5B592" w:themeColor="accent1"/>
      </w:pBdr>
      <w:spacing w:before="200" w:after="0"/>
      <w:outlineLvl w:val="5"/>
    </w:pPr>
    <w:rPr>
      <w:caps/>
      <w:color w:val="7C916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4B5"/>
    <w:pPr>
      <w:spacing w:before="200" w:after="0"/>
      <w:outlineLvl w:val="6"/>
    </w:pPr>
    <w:rPr>
      <w:caps/>
      <w:color w:val="7C916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4B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4B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74B5"/>
    <w:rPr>
      <w:caps/>
      <w:spacing w:val="15"/>
      <w:shd w:val="clear" w:color="auto" w:fill="ECF0E9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4B74B5"/>
    <w:pPr>
      <w:spacing w:before="0" w:after="0"/>
    </w:pPr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74B5"/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character" w:styleId="Emphasis">
    <w:name w:val="Emphasis"/>
    <w:uiPriority w:val="20"/>
    <w:qFormat/>
    <w:rsid w:val="004B74B5"/>
    <w:rPr>
      <w:caps/>
      <w:color w:val="526041" w:themeColor="accent1" w:themeShade="7F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4B74B5"/>
    <w:rPr>
      <w:caps/>
      <w:color w:val="FFFFFF" w:themeColor="background1"/>
      <w:spacing w:val="15"/>
      <w:sz w:val="22"/>
      <w:szCs w:val="22"/>
      <w:shd w:val="clear" w:color="auto" w:fill="A5B592" w:themeFill="accent1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DC7D0E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4B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B74B5"/>
    <w:rPr>
      <w:caps/>
      <w:color w:val="595959" w:themeColor="text1" w:themeTint="A6"/>
      <w:spacing w:val="10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4B74B5"/>
    <w:rPr>
      <w:caps/>
      <w:color w:val="52604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B74B5"/>
    <w:rPr>
      <w:caps/>
      <w:color w:val="7C9163" w:themeColor="accent1" w:themeShade="BF"/>
      <w:spacing w:val="10"/>
    </w:rPr>
  </w:style>
  <w:style w:type="character" w:styleId="FollowedHyperlink">
    <w:name w:val="FollowedHyperlink"/>
    <w:basedOn w:val="DefaultParagraphFont"/>
    <w:uiPriority w:val="99"/>
    <w:semiHidden/>
    <w:unhideWhenUsed/>
    <w:rsid w:val="00142B34"/>
    <w:rPr>
      <w:color w:val="7F6F6F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4B5"/>
    <w:rPr>
      <w:caps/>
      <w:color w:val="7C916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4B5"/>
    <w:rPr>
      <w:caps/>
      <w:color w:val="7C916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4B5"/>
    <w:rPr>
      <w:caps/>
      <w:color w:val="7C916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4B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4B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74B5"/>
    <w:rPr>
      <w:b/>
      <w:bCs/>
      <w:color w:val="7C9163" w:themeColor="accent1" w:themeShade="BF"/>
      <w:sz w:val="16"/>
      <w:szCs w:val="16"/>
    </w:rPr>
  </w:style>
  <w:style w:type="character" w:styleId="Strong">
    <w:name w:val="Strong"/>
    <w:uiPriority w:val="22"/>
    <w:qFormat/>
    <w:rsid w:val="004B74B5"/>
    <w:rPr>
      <w:b/>
      <w:bCs/>
    </w:rPr>
  </w:style>
  <w:style w:type="paragraph" w:styleId="NoSpacing">
    <w:name w:val="No Spacing"/>
    <w:uiPriority w:val="1"/>
    <w:qFormat/>
    <w:rsid w:val="004B74B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B74B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B74B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4B5"/>
    <w:pPr>
      <w:spacing w:before="240" w:after="240" w:line="240" w:lineRule="auto"/>
      <w:ind w:left="1080" w:right="1080"/>
      <w:jc w:val="center"/>
    </w:pPr>
    <w:rPr>
      <w:color w:val="A5B59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4B5"/>
    <w:rPr>
      <w:color w:val="A5B592" w:themeColor="accent1"/>
      <w:sz w:val="24"/>
      <w:szCs w:val="24"/>
    </w:rPr>
  </w:style>
  <w:style w:type="character" w:styleId="SubtleEmphasis">
    <w:name w:val="Subtle Emphasis"/>
    <w:uiPriority w:val="19"/>
    <w:qFormat/>
    <w:rsid w:val="004B74B5"/>
    <w:rPr>
      <w:i/>
      <w:iCs/>
      <w:color w:val="526041" w:themeColor="accent1" w:themeShade="7F"/>
    </w:rPr>
  </w:style>
  <w:style w:type="character" w:styleId="IntenseEmphasis">
    <w:name w:val="Intense Emphasis"/>
    <w:uiPriority w:val="21"/>
    <w:qFormat/>
    <w:rsid w:val="004B74B5"/>
    <w:rPr>
      <w:b/>
      <w:bCs/>
      <w:caps/>
      <w:color w:val="526041" w:themeColor="accent1" w:themeShade="7F"/>
      <w:spacing w:val="10"/>
    </w:rPr>
  </w:style>
  <w:style w:type="character" w:styleId="SubtleReference">
    <w:name w:val="Subtle Reference"/>
    <w:uiPriority w:val="31"/>
    <w:qFormat/>
    <w:rsid w:val="004B74B5"/>
    <w:rPr>
      <w:b/>
      <w:bCs/>
      <w:color w:val="A5B592" w:themeColor="accent1"/>
    </w:rPr>
  </w:style>
  <w:style w:type="character" w:styleId="IntenseReference">
    <w:name w:val="Intense Reference"/>
    <w:uiPriority w:val="32"/>
    <w:qFormat/>
    <w:rsid w:val="004B74B5"/>
    <w:rPr>
      <w:b/>
      <w:bCs/>
      <w:i/>
      <w:iCs/>
      <w:caps/>
      <w:color w:val="A5B592" w:themeColor="accent1"/>
    </w:rPr>
  </w:style>
  <w:style w:type="character" w:styleId="BookTitle">
    <w:name w:val="Book Title"/>
    <w:uiPriority w:val="33"/>
    <w:qFormat/>
    <w:rsid w:val="004B74B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74B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inkedin.com/in/razvan-fratila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mailto:fratila_razvan24@yahoo.com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azvanfratila.ro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github.com/fratila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zvan\AppData\Local\Microsoft\Office\16.0\DTS\en-US%7b5CF775FA-29C6-4B1B-8EA8-3D303D3A7EB5%7d\%7bACB4D588-16E7-4291-B62B-94ABF75CCECE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A8826604354FAEAEA4B32EE91BB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C1751-8CB4-4E23-99BC-BA0389C58D38}"/>
      </w:docPartPr>
      <w:docPartBody>
        <w:p w:rsidR="008D06AE" w:rsidRDefault="001909F9" w:rsidP="001909F9">
          <w:pPr>
            <w:pStyle w:val="BCA8826604354FAEAEA4B32EE91BB562"/>
          </w:pPr>
          <w:r w:rsidRPr="00D5459D">
            <w:t>Profile</w:t>
          </w:r>
        </w:p>
      </w:docPartBody>
    </w:docPart>
    <w:docPart>
      <w:docPartPr>
        <w:name w:val="53C968985CF243B2B702C5C38D917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20D61-FCE5-4764-8BDC-988E52A4EE2C}"/>
      </w:docPartPr>
      <w:docPartBody>
        <w:p w:rsidR="008D06AE" w:rsidRDefault="001909F9" w:rsidP="001909F9">
          <w:pPr>
            <w:pStyle w:val="53C968985CF243B2B702C5C38D917F00"/>
          </w:pPr>
          <w:r w:rsidRPr="00CB0055">
            <w:t>Contact</w:t>
          </w:r>
        </w:p>
      </w:docPartBody>
    </w:docPart>
    <w:docPart>
      <w:docPartPr>
        <w:name w:val="EFD8416A85934289B8EA5131734A4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6961DF-A634-4442-BCA3-A2C8FF800A0F}"/>
      </w:docPartPr>
      <w:docPartBody>
        <w:p w:rsidR="008D06AE" w:rsidRDefault="001909F9" w:rsidP="001909F9">
          <w:pPr>
            <w:pStyle w:val="EFD8416A85934289B8EA5131734A4915"/>
          </w:pPr>
          <w:r w:rsidRPr="004D3011">
            <w:t>PHONE:</w:t>
          </w:r>
        </w:p>
      </w:docPartBody>
    </w:docPart>
    <w:docPart>
      <w:docPartPr>
        <w:name w:val="9BFB66EC6C6B4F60B63334BE40413E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0B9169-5A23-400E-B1AF-FADEA59F4F87}"/>
      </w:docPartPr>
      <w:docPartBody>
        <w:p w:rsidR="008D06AE" w:rsidRDefault="001909F9" w:rsidP="001909F9">
          <w:pPr>
            <w:pStyle w:val="9BFB66EC6C6B4F60B63334BE40413E18"/>
          </w:pPr>
          <w:r w:rsidRPr="004D3011">
            <w:t>WEBSITE:</w:t>
          </w:r>
        </w:p>
      </w:docPartBody>
    </w:docPart>
    <w:docPart>
      <w:docPartPr>
        <w:name w:val="BBDB1509D39F4A1BB396E180F3F9C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2611C9-05E2-4C96-9B94-792A98E95A01}"/>
      </w:docPartPr>
      <w:docPartBody>
        <w:p w:rsidR="008D06AE" w:rsidRDefault="001909F9" w:rsidP="001909F9">
          <w:pPr>
            <w:pStyle w:val="BBDB1509D39F4A1BB396E180F3F9C89C"/>
          </w:pPr>
          <w:r w:rsidRPr="004D3011">
            <w:t>EMAIL:</w:t>
          </w:r>
        </w:p>
      </w:docPartBody>
    </w:docPart>
    <w:docPart>
      <w:docPartPr>
        <w:name w:val="CBAC92093C63442D9C1ABC63ECAFF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A9C49-6183-4280-B316-36D8F0ED0527}"/>
      </w:docPartPr>
      <w:docPartBody>
        <w:p w:rsidR="008D06AE" w:rsidRDefault="001909F9" w:rsidP="001909F9">
          <w:pPr>
            <w:pStyle w:val="CBAC92093C63442D9C1ABC63ECAFFC45"/>
          </w:pPr>
          <w:r w:rsidRPr="00CB0055">
            <w:t>Hobbies</w:t>
          </w:r>
        </w:p>
      </w:docPartBody>
    </w:docPart>
    <w:docPart>
      <w:docPartPr>
        <w:name w:val="7F4D9B9931904B70A07FB252790774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433EFC-8618-4656-B664-523171B30C6A}"/>
      </w:docPartPr>
      <w:docPartBody>
        <w:p w:rsidR="008D06AE" w:rsidRDefault="001909F9" w:rsidP="001909F9">
          <w:pPr>
            <w:pStyle w:val="7F4D9B9931904B70A07FB25279077470"/>
          </w:pPr>
          <w:r w:rsidRPr="00036450">
            <w:t>EDUCATION</w:t>
          </w:r>
        </w:p>
      </w:docPartBody>
    </w:docPart>
    <w:docPart>
      <w:docPartPr>
        <w:name w:val="B03D8D0100EC4F499A40FF26EA573C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DFDCF2-21F3-486C-9EA9-0E34137DF194}"/>
      </w:docPartPr>
      <w:docPartBody>
        <w:p w:rsidR="008D06AE" w:rsidRDefault="001909F9" w:rsidP="001909F9">
          <w:pPr>
            <w:pStyle w:val="B03D8D0100EC4F499A40FF26EA573C1B"/>
          </w:pPr>
          <w:r w:rsidRPr="00036450">
            <w:t>WORK EXPERIENCE</w:t>
          </w:r>
        </w:p>
      </w:docPartBody>
    </w:docPart>
    <w:docPart>
      <w:docPartPr>
        <w:name w:val="88BB2B9B9D9840E7911E2C82442B5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3782A9-65DD-4CE6-A70A-EC6E9B5F26C6}"/>
      </w:docPartPr>
      <w:docPartBody>
        <w:p w:rsidR="00B155CE" w:rsidRDefault="008D06AE" w:rsidP="008D06AE">
          <w:pPr>
            <w:pStyle w:val="88BB2B9B9D9840E7911E2C82442B5A4B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ans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9F9"/>
    <w:rsid w:val="001909F9"/>
    <w:rsid w:val="005A40B3"/>
    <w:rsid w:val="006736B6"/>
    <w:rsid w:val="008D06AE"/>
    <w:rsid w:val="00B155CE"/>
    <w:rsid w:val="00B3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8D06AE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BB2B9B9D9840E7911E2C82442B5A4B">
    <w:name w:val="88BB2B9B9D9840E7911E2C82442B5A4B"/>
    <w:rsid w:val="008D06A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06AE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BCA8826604354FAEAEA4B32EE91BB562">
    <w:name w:val="BCA8826604354FAEAEA4B32EE91BB562"/>
    <w:rsid w:val="001909F9"/>
  </w:style>
  <w:style w:type="paragraph" w:customStyle="1" w:styleId="53C968985CF243B2B702C5C38D917F00">
    <w:name w:val="53C968985CF243B2B702C5C38D917F00"/>
    <w:rsid w:val="001909F9"/>
  </w:style>
  <w:style w:type="paragraph" w:customStyle="1" w:styleId="EFD8416A85934289B8EA5131734A4915">
    <w:name w:val="EFD8416A85934289B8EA5131734A4915"/>
    <w:rsid w:val="001909F9"/>
  </w:style>
  <w:style w:type="paragraph" w:customStyle="1" w:styleId="9BFB66EC6C6B4F60B63334BE40413E18">
    <w:name w:val="9BFB66EC6C6B4F60B63334BE40413E18"/>
    <w:rsid w:val="001909F9"/>
  </w:style>
  <w:style w:type="paragraph" w:customStyle="1" w:styleId="BBDB1509D39F4A1BB396E180F3F9C89C">
    <w:name w:val="BBDB1509D39F4A1BB396E180F3F9C89C"/>
    <w:rsid w:val="001909F9"/>
  </w:style>
  <w:style w:type="paragraph" w:customStyle="1" w:styleId="CBAC92093C63442D9C1ABC63ECAFFC45">
    <w:name w:val="CBAC92093C63442D9C1ABC63ECAFFC45"/>
    <w:rsid w:val="001909F9"/>
  </w:style>
  <w:style w:type="paragraph" w:customStyle="1" w:styleId="7F4D9B9931904B70A07FB25279077470">
    <w:name w:val="7F4D9B9931904B70A07FB25279077470"/>
    <w:rsid w:val="001909F9"/>
  </w:style>
  <w:style w:type="paragraph" w:customStyle="1" w:styleId="B03D8D0100EC4F499A40FF26EA573C1B">
    <w:name w:val="B03D8D0100EC4F499A40FF26EA573C1B"/>
    <w:rsid w:val="001909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Wood Typ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{ACB4D588-16E7-4291-B62B-94ABF75CCECE}tf00546271_win32.dotx</Template>
  <TotalTime>0</TotalTime>
  <Pages>2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2021-10-14T11:41:00Z</dcterms:created>
  <dcterms:modified xsi:type="dcterms:W3CDTF">2021-10-14T13:21:00Z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